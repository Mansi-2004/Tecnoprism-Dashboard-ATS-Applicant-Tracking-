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Default="0044009D">
      <w:pPr>
        <w:pStyle w:val="Title"/>
      </w:pPr>
      <w:r>
        <w:t>Mansi Parikh</w:t>
      </w:r>
    </w:p>
    <w:p w:rsidR="00394A6D" w:rsidRDefault="0044009D">
      <w:r>
        <w:t> </w:t>
      </w:r>
      <w:hyperlink r:id="rId8" w:history="1">
        <w:r w:rsidR="00396CAD" w:rsidRPr="00396CAD">
          <w:rPr>
            <w:color w:val="0000FF"/>
            <w:u w:val="single"/>
          </w:rPr>
          <w:t xml:space="preserve"> LinkedIn</w:t>
        </w:r>
      </w:hyperlink>
      <w:r>
        <w:t>| 9313797280</w:t>
      </w:r>
      <w:r w:rsidR="007D00B3">
        <w:t> | </w:t>
      </w:r>
      <w:hyperlink r:id="rId9" w:history="1">
        <w:r w:rsidR="00396CAD" w:rsidRPr="001A7E15">
          <w:rPr>
            <w:rStyle w:val="Hyperlink"/>
          </w:rPr>
          <w:t>parikhmansi802@gmail.com|</w:t>
        </w:r>
      </w:hyperlink>
      <w:r w:rsidR="00396CAD">
        <w:t xml:space="preserve"> </w:t>
      </w:r>
      <w:hyperlink r:id="rId10" w:history="1">
        <w:proofErr w:type="spellStart"/>
        <w:r w:rsidR="00396CAD">
          <w:rPr>
            <w:rStyle w:val="Hyperlink"/>
          </w:rPr>
          <w:t>Github</w:t>
        </w:r>
        <w:proofErr w:type="spellEnd"/>
      </w:hyperlink>
      <w:r w:rsidR="00396CAD">
        <w:t xml:space="preserve"> |</w:t>
      </w:r>
      <w:hyperlink r:id="rId11" w:history="1">
        <w:r w:rsidR="00396CAD" w:rsidRPr="00396CAD">
          <w:rPr>
            <w:rStyle w:val="Hyperlink"/>
          </w:rPr>
          <w:t xml:space="preserve"> </w:t>
        </w:r>
        <w:proofErr w:type="spellStart"/>
        <w:r w:rsidR="00396CAD" w:rsidRPr="00396CAD">
          <w:rPr>
            <w:rStyle w:val="Hyperlink"/>
          </w:rPr>
          <w:t>LeetCode</w:t>
        </w:r>
        <w:proofErr w:type="spellEnd"/>
      </w:hyperlink>
      <w:r w:rsidR="0069141F">
        <w:t xml:space="preserve"> </w:t>
      </w:r>
    </w:p>
    <w:sdt>
      <w:sdtPr>
        <w:alias w:val="Education:"/>
        <w:tag w:val="Education:"/>
        <w:id w:val="1513793667"/>
        <w:placeholder>
          <w:docPart w:val="CB86D87A34524D18B7435A3AEEFD3BB3"/>
        </w:placeholder>
        <w:temporary/>
        <w:showingPlcHdr/>
        <w15:appearance w15:val="hidden"/>
      </w:sdtPr>
      <w:sdtEndPr/>
      <w:sdtContent>
        <w:p w:rsidR="00394A6D" w:rsidRDefault="007D00B3" w:rsidP="002E5325">
          <w:pPr>
            <w:pStyle w:val="Heading1"/>
          </w:pPr>
          <w:r>
            <w:t>Education</w:t>
          </w:r>
        </w:p>
      </w:sdtContent>
    </w:sdt>
    <w:p w:rsidR="00394A6D" w:rsidRDefault="002E5325" w:rsidP="00D55C78">
      <w:pPr>
        <w:pStyle w:val="ListBullet"/>
        <w:numPr>
          <w:ilvl w:val="0"/>
          <w:numId w:val="0"/>
        </w:numPr>
        <w:ind w:left="360" w:hanging="360"/>
      </w:pPr>
      <w:proofErr w:type="spellStart"/>
      <w:r w:rsidRPr="002E5325">
        <w:rPr>
          <w:b/>
        </w:rPr>
        <w:t>Dharmasinh</w:t>
      </w:r>
      <w:proofErr w:type="spellEnd"/>
      <w:r w:rsidRPr="002E5325">
        <w:rPr>
          <w:b/>
        </w:rPr>
        <w:t xml:space="preserve"> Desai University</w:t>
      </w:r>
      <w:r w:rsidR="00B23554">
        <w:rPr>
          <w:b/>
        </w:rPr>
        <w:t xml:space="preserve">                </w:t>
      </w:r>
      <w:proofErr w:type="spellStart"/>
      <w:proofErr w:type="gramStart"/>
      <w:r w:rsidR="00B23554" w:rsidRPr="00B23554">
        <w:rPr>
          <w:b/>
        </w:rPr>
        <w:t>B.</w:t>
      </w:r>
      <w:r w:rsidR="008D401C" w:rsidRPr="00B23554">
        <w:rPr>
          <w:b/>
        </w:rPr>
        <w:t>tech</w:t>
      </w:r>
      <w:proofErr w:type="spellEnd"/>
      <w:proofErr w:type="gramEnd"/>
      <w:r w:rsidR="008D401C" w:rsidRPr="00B23554">
        <w:rPr>
          <w:b/>
        </w:rPr>
        <w:t xml:space="preserve"> (Information Technology)</w:t>
      </w:r>
      <w:r w:rsidR="00D55C78">
        <w:tab/>
        <w:t xml:space="preserve">              </w:t>
      </w:r>
      <w:r w:rsidR="00D55C78" w:rsidRPr="00D55C78">
        <w:rPr>
          <w:b/>
        </w:rPr>
        <w:t>7.5</w:t>
      </w:r>
      <w:r w:rsidR="00B23554">
        <w:t xml:space="preserve"> </w:t>
      </w:r>
      <w:r w:rsidR="00D55C78">
        <w:t xml:space="preserve">(CGPA)  </w:t>
      </w:r>
      <w:r w:rsidR="00443A53">
        <w:rPr>
          <w:b/>
        </w:rPr>
        <w:t>2022-2026</w:t>
      </w:r>
    </w:p>
    <w:p w:rsidR="00B23554" w:rsidRDefault="00B23554" w:rsidP="00B23554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>
        <w:rPr>
          <w:b/>
        </w:rPr>
        <w:t>Greenvalley</w:t>
      </w:r>
      <w:proofErr w:type="spellEnd"/>
      <w:r>
        <w:rPr>
          <w:b/>
        </w:rPr>
        <w:t xml:space="preserve"> High School                           Intermediate |   CBSE                                          84.4%          2021-2022</w:t>
      </w:r>
    </w:p>
    <w:p w:rsidR="00B23554" w:rsidRDefault="00B23554" w:rsidP="00B2355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Queen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Angel’s Convent School          Matriculation|   I</w:t>
      </w:r>
      <w:r w:rsidR="00D507D4">
        <w:rPr>
          <w:b/>
        </w:rPr>
        <w:t>CSE</w:t>
      </w:r>
      <w:r w:rsidR="00D507D4">
        <w:rPr>
          <w:b/>
        </w:rPr>
        <w:tab/>
      </w:r>
      <w:r w:rsidR="00D507D4">
        <w:rPr>
          <w:b/>
        </w:rPr>
        <w:tab/>
      </w:r>
      <w:r w:rsidR="00D507D4">
        <w:rPr>
          <w:b/>
        </w:rPr>
        <w:tab/>
        <w:t>89%             2019-2020</w:t>
      </w:r>
    </w:p>
    <w:p w:rsidR="006758E7" w:rsidRPr="006758E7" w:rsidRDefault="006758E7" w:rsidP="00B23554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</w:p>
    <w:p w:rsidR="006758E7" w:rsidRDefault="006758E7" w:rsidP="00B23554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  <w:r w:rsidRPr="006758E7">
        <w:rPr>
          <w:b/>
          <w:sz w:val="28"/>
          <w:szCs w:val="28"/>
        </w:rPr>
        <w:t>Experience</w:t>
      </w:r>
    </w:p>
    <w:p w:rsidR="006758E7" w:rsidRDefault="006758E7" w:rsidP="00B23554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TECNOPRISM </w:t>
      </w:r>
      <w:proofErr w:type="spellStart"/>
      <w:r>
        <w:rPr>
          <w:b/>
          <w:sz w:val="28"/>
          <w:szCs w:val="28"/>
        </w:rPr>
        <w:t>Pvt</w:t>
      </w:r>
      <w:proofErr w:type="spellEnd"/>
      <w:r>
        <w:rPr>
          <w:b/>
          <w:sz w:val="28"/>
          <w:szCs w:val="28"/>
        </w:rPr>
        <w:t xml:space="preserve"> Ltd.               (RPA </w:t>
      </w:r>
      <w:proofErr w:type="gramStart"/>
      <w:r>
        <w:rPr>
          <w:b/>
          <w:sz w:val="28"/>
          <w:szCs w:val="28"/>
        </w:rPr>
        <w:t xml:space="preserve">Developer)   </w:t>
      </w:r>
      <w:proofErr w:type="gramEnd"/>
      <w:r>
        <w:rPr>
          <w:b/>
          <w:sz w:val="28"/>
          <w:szCs w:val="28"/>
        </w:rPr>
        <w:t xml:space="preserve">                                   Since </w:t>
      </w:r>
      <w:bookmarkStart w:id="0" w:name="_GoBack"/>
      <w:bookmarkEnd w:id="0"/>
      <w:r>
        <w:rPr>
          <w:b/>
          <w:sz w:val="28"/>
          <w:szCs w:val="28"/>
        </w:rPr>
        <w:t>Dec 2025</w:t>
      </w:r>
    </w:p>
    <w:p w:rsidR="006758E7" w:rsidRPr="006758E7" w:rsidRDefault="006758E7" w:rsidP="006758E7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  <w:r>
        <w:t xml:space="preserve"> </w:t>
      </w:r>
      <w:r>
        <w:rPr>
          <w:rStyle w:val="Strong"/>
        </w:rPr>
        <w:t>RPA Developer Intern</w:t>
      </w:r>
      <w:r>
        <w:t xml:space="preserve"> with hands-on experience in designing, developing, and deploying automation solutions using </w:t>
      </w:r>
      <w:r>
        <w:rPr>
          <w:rStyle w:val="Strong"/>
        </w:rPr>
        <w:t>Automation Anywhere A360</w:t>
      </w:r>
      <w:r>
        <w:t>. Skilled in building end-to-end bots, optimizing business processes, and working with real-time automation use cases to improve efficiency and accuracy.</w:t>
      </w:r>
    </w:p>
    <w:p w:rsidR="00394A6D" w:rsidRPr="000F6420" w:rsidRDefault="002E5325">
      <w:pPr>
        <w:pStyle w:val="Heading1"/>
      </w:pPr>
      <w:r w:rsidRPr="000F6420">
        <w:t>Projects</w:t>
      </w:r>
    </w:p>
    <w:p w:rsidR="00394A6D" w:rsidRDefault="002E5325">
      <w:pPr>
        <w:pStyle w:val="Heading2"/>
      </w:pPr>
      <w:r>
        <w:t>E-Commerce Website- Closet Couture</w:t>
      </w:r>
      <w:r w:rsidR="008D401C">
        <w:t xml:space="preserve"> (MERNStack)</w:t>
      </w:r>
    </w:p>
    <w:p w:rsidR="00394A6D" w:rsidRPr="00CD2625" w:rsidRDefault="008D401C" w:rsidP="001439F7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 xml:space="preserve">Designed and Developed </w:t>
      </w:r>
      <w:r w:rsidR="001439F7" w:rsidRPr="00CD2625">
        <w:rPr>
          <w:sz w:val="20"/>
          <w:szCs w:val="20"/>
        </w:rPr>
        <w:t>a</w:t>
      </w:r>
      <w:r w:rsidR="00B23554" w:rsidRPr="00CD2625">
        <w:rPr>
          <w:sz w:val="20"/>
          <w:szCs w:val="20"/>
        </w:rPr>
        <w:t>n</w:t>
      </w:r>
      <w:r w:rsidR="00B002D5" w:rsidRPr="00CD2625">
        <w:rPr>
          <w:sz w:val="20"/>
          <w:szCs w:val="20"/>
        </w:rPr>
        <w:t xml:space="preserve"> e-commerce platform using </w:t>
      </w:r>
      <w:proofErr w:type="spellStart"/>
      <w:r w:rsidR="00B002D5" w:rsidRPr="00CD2625">
        <w:rPr>
          <w:sz w:val="20"/>
          <w:szCs w:val="20"/>
        </w:rPr>
        <w:t>NodeJ</w:t>
      </w:r>
      <w:r w:rsidR="00B23554" w:rsidRPr="00CD2625">
        <w:rPr>
          <w:sz w:val="20"/>
          <w:szCs w:val="20"/>
        </w:rPr>
        <w:t>s</w:t>
      </w:r>
      <w:proofErr w:type="spellEnd"/>
      <w:r w:rsidR="00B23554" w:rsidRPr="00CD2625">
        <w:rPr>
          <w:sz w:val="20"/>
          <w:szCs w:val="20"/>
        </w:rPr>
        <w:t>,</w:t>
      </w:r>
      <w:r w:rsidR="00B002D5" w:rsidRPr="00CD2625">
        <w:rPr>
          <w:sz w:val="20"/>
          <w:szCs w:val="20"/>
        </w:rPr>
        <w:t xml:space="preserve"> </w:t>
      </w:r>
      <w:proofErr w:type="spellStart"/>
      <w:r w:rsidR="00B002D5" w:rsidRPr="00CD2625">
        <w:rPr>
          <w:sz w:val="20"/>
          <w:szCs w:val="20"/>
        </w:rPr>
        <w:t>ExpressJs</w:t>
      </w:r>
      <w:proofErr w:type="spellEnd"/>
      <w:r w:rsidR="00B002D5" w:rsidRPr="00CD2625">
        <w:rPr>
          <w:sz w:val="20"/>
          <w:szCs w:val="20"/>
        </w:rPr>
        <w:t xml:space="preserve">, MongoDB </w:t>
      </w:r>
      <w:proofErr w:type="gramStart"/>
      <w:r w:rsidR="00B002D5" w:rsidRPr="00CD2625">
        <w:rPr>
          <w:sz w:val="20"/>
          <w:szCs w:val="20"/>
        </w:rPr>
        <w:t xml:space="preserve">and  </w:t>
      </w:r>
      <w:proofErr w:type="spellStart"/>
      <w:r w:rsidR="00B002D5" w:rsidRPr="00CD2625">
        <w:rPr>
          <w:sz w:val="20"/>
          <w:szCs w:val="20"/>
        </w:rPr>
        <w:t>ReactJs</w:t>
      </w:r>
      <w:proofErr w:type="spellEnd"/>
      <w:proofErr w:type="gramEnd"/>
      <w:r w:rsidR="001439F7" w:rsidRPr="00CD2625">
        <w:rPr>
          <w:sz w:val="20"/>
          <w:szCs w:val="20"/>
        </w:rPr>
        <w:t xml:space="preserve"> ,</w:t>
      </w:r>
      <w:r w:rsidR="00B23554" w:rsidRPr="00CD2625">
        <w:rPr>
          <w:sz w:val="20"/>
          <w:szCs w:val="20"/>
        </w:rPr>
        <w:t xml:space="preserve"> </w:t>
      </w:r>
      <w:r w:rsidR="001439F7" w:rsidRPr="00CD2625">
        <w:rPr>
          <w:sz w:val="20"/>
          <w:szCs w:val="20"/>
        </w:rPr>
        <w:t>featuring:</w:t>
      </w:r>
    </w:p>
    <w:p w:rsidR="001439F7" w:rsidRPr="00CD2625" w:rsidRDefault="001439F7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>User authentication and Authorization</w:t>
      </w:r>
    </w:p>
    <w:p w:rsidR="00B43959" w:rsidRPr="00CD2625" w:rsidRDefault="00B43959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>Improved user engagement and experience</w:t>
      </w:r>
    </w:p>
    <w:p w:rsidR="001439F7" w:rsidRPr="00CD2625" w:rsidRDefault="001439F7" w:rsidP="00B002D5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 xml:space="preserve">Enhanced product visibility and </w:t>
      </w:r>
      <w:proofErr w:type="gramStart"/>
      <w:r w:rsidRPr="00CD2625">
        <w:rPr>
          <w:sz w:val="20"/>
          <w:szCs w:val="20"/>
        </w:rPr>
        <w:t xml:space="preserve">sales </w:t>
      </w:r>
      <w:r w:rsidR="00B002D5" w:rsidRPr="00CD2625">
        <w:rPr>
          <w:sz w:val="20"/>
          <w:szCs w:val="20"/>
        </w:rPr>
        <w:t xml:space="preserve"> and</w:t>
      </w:r>
      <w:proofErr w:type="gramEnd"/>
      <w:r w:rsidR="00B002D5" w:rsidRPr="00CD2625">
        <w:rPr>
          <w:sz w:val="20"/>
          <w:szCs w:val="20"/>
        </w:rPr>
        <w:t xml:space="preserve"> Product catalog management </w:t>
      </w:r>
    </w:p>
    <w:p w:rsidR="001439F7" w:rsidRPr="00CD2625" w:rsidRDefault="00FC7C30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>Shopping cart</w:t>
      </w:r>
      <w:r w:rsidR="001439F7" w:rsidRPr="00CD2625">
        <w:rPr>
          <w:sz w:val="20"/>
          <w:szCs w:val="20"/>
        </w:rPr>
        <w:t xml:space="preserve"> functionality</w:t>
      </w:r>
      <w:r w:rsidR="00B002D5" w:rsidRPr="00CD2625">
        <w:rPr>
          <w:sz w:val="20"/>
          <w:szCs w:val="20"/>
        </w:rPr>
        <w:t xml:space="preserve"> and integration with payment gateways</w:t>
      </w:r>
    </w:p>
    <w:p w:rsidR="00394A6D" w:rsidRPr="00B002D5" w:rsidRDefault="00B43959">
      <w:pPr>
        <w:pStyle w:val="Heading2"/>
        <w:rPr>
          <w:szCs w:val="22"/>
        </w:rPr>
      </w:pPr>
      <w:r w:rsidRPr="00B002D5">
        <w:rPr>
          <w:szCs w:val="22"/>
        </w:rPr>
        <w:t>Weather App (HTml,</w:t>
      </w:r>
      <w:r w:rsidR="00B23554" w:rsidRPr="00B002D5">
        <w:rPr>
          <w:szCs w:val="22"/>
        </w:rPr>
        <w:t xml:space="preserve"> </w:t>
      </w:r>
      <w:r w:rsidRPr="00B002D5">
        <w:rPr>
          <w:szCs w:val="22"/>
        </w:rPr>
        <w:t>css, Javascript)</w:t>
      </w:r>
      <w:r w:rsidR="00D507D4" w:rsidRPr="00B002D5">
        <w:rPr>
          <w:szCs w:val="22"/>
        </w:rPr>
        <w:t xml:space="preserve"> </w:t>
      </w:r>
    </w:p>
    <w:p w:rsidR="00394A6D" w:rsidRPr="00CD2625" w:rsidRDefault="00B43959" w:rsidP="00B43959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 xml:space="preserve">Designed and developed </w:t>
      </w:r>
      <w:proofErr w:type="gramStart"/>
      <w:r w:rsidRPr="00CD2625">
        <w:rPr>
          <w:sz w:val="20"/>
          <w:szCs w:val="20"/>
        </w:rPr>
        <w:t>a  user</w:t>
      </w:r>
      <w:proofErr w:type="gramEnd"/>
      <w:r w:rsidRPr="00CD2625">
        <w:rPr>
          <w:sz w:val="20"/>
          <w:szCs w:val="20"/>
        </w:rPr>
        <w:t>-friendly weather application,</w:t>
      </w:r>
      <w:r w:rsidR="00B23554" w:rsidRPr="00CD2625">
        <w:rPr>
          <w:sz w:val="20"/>
          <w:szCs w:val="20"/>
        </w:rPr>
        <w:t xml:space="preserve"> </w:t>
      </w:r>
      <w:r w:rsidRPr="00CD2625">
        <w:rPr>
          <w:sz w:val="20"/>
          <w:szCs w:val="20"/>
        </w:rPr>
        <w:t>featuring:</w:t>
      </w:r>
    </w:p>
    <w:p w:rsidR="00394A6D" w:rsidRPr="00CD2625" w:rsidRDefault="00B43959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>Real-time weather updates and forecasts</w:t>
      </w:r>
      <w:r w:rsidR="002F60FB" w:rsidRPr="00CD2625">
        <w:rPr>
          <w:sz w:val="20"/>
          <w:szCs w:val="20"/>
        </w:rPr>
        <w:t xml:space="preserve"> and location based weather data</w:t>
      </w:r>
    </w:p>
    <w:p w:rsidR="00B43959" w:rsidRPr="00CD2625" w:rsidRDefault="00B43959" w:rsidP="00B23554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>Customizable tempera</w:t>
      </w:r>
      <w:r w:rsidR="00B23554" w:rsidRPr="00CD2625">
        <w:rPr>
          <w:sz w:val="20"/>
          <w:szCs w:val="20"/>
        </w:rPr>
        <w:t xml:space="preserve">ture units and display settings and </w:t>
      </w:r>
      <w:r w:rsidRPr="00CD2625">
        <w:rPr>
          <w:sz w:val="20"/>
          <w:szCs w:val="20"/>
        </w:rPr>
        <w:t>API integration</w:t>
      </w:r>
    </w:p>
    <w:p w:rsidR="000B23AE" w:rsidRPr="00CD2625" w:rsidRDefault="00B43959" w:rsidP="00B002D5">
      <w:pPr>
        <w:pStyle w:val="ListBullet"/>
        <w:rPr>
          <w:sz w:val="20"/>
          <w:szCs w:val="20"/>
        </w:rPr>
      </w:pPr>
      <w:r w:rsidRPr="00CD2625">
        <w:rPr>
          <w:sz w:val="20"/>
          <w:szCs w:val="20"/>
        </w:rPr>
        <w:t>Responsive design for various devices and screen sizes</w:t>
      </w:r>
    </w:p>
    <w:p w:rsidR="002F60FB" w:rsidRPr="00CD2625" w:rsidRDefault="002F60FB" w:rsidP="002F60FB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:rsidR="000B23AE" w:rsidRPr="00B002D5" w:rsidRDefault="000B23AE" w:rsidP="000B23AE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B002D5">
        <w:rPr>
          <w:b/>
        </w:rPr>
        <w:t xml:space="preserve">PLANT DISEASE </w:t>
      </w:r>
      <w:proofErr w:type="gramStart"/>
      <w:r w:rsidRPr="00B002D5">
        <w:rPr>
          <w:b/>
        </w:rPr>
        <w:t>DETECTION</w:t>
      </w:r>
      <w:r w:rsidR="002F60FB">
        <w:rPr>
          <w:b/>
        </w:rPr>
        <w:t>(</w:t>
      </w:r>
      <w:proofErr w:type="spellStart"/>
      <w:proofErr w:type="gramEnd"/>
      <w:r w:rsidR="002F60FB">
        <w:rPr>
          <w:b/>
        </w:rPr>
        <w:t>Python,CNN</w:t>
      </w:r>
      <w:proofErr w:type="spellEnd"/>
      <w:r w:rsidR="00800DDA">
        <w:rPr>
          <w:b/>
        </w:rPr>
        <w:t>, Machine Learning</w:t>
      </w:r>
      <w:r w:rsidR="002F60FB">
        <w:rPr>
          <w:b/>
        </w:rPr>
        <w:t>)</w:t>
      </w:r>
    </w:p>
    <w:p w:rsidR="000B23AE" w:rsidRPr="00CD2625" w:rsidRDefault="000B23AE" w:rsidP="000B23AE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 xml:space="preserve">• Loaded and preprocessed image datasets </w:t>
      </w:r>
      <w:r w:rsidR="00CD2625">
        <w:rPr>
          <w:sz w:val="20"/>
          <w:szCs w:val="20"/>
        </w:rPr>
        <w:t xml:space="preserve">for training using </w:t>
      </w:r>
      <w:proofErr w:type="spellStart"/>
      <w:r w:rsidR="00CD2625">
        <w:rPr>
          <w:sz w:val="20"/>
          <w:szCs w:val="20"/>
        </w:rPr>
        <w:t>TensorFlow</w:t>
      </w:r>
      <w:proofErr w:type="spellEnd"/>
    </w:p>
    <w:p w:rsidR="000B23AE" w:rsidRPr="00CD2625" w:rsidRDefault="000B23AE" w:rsidP="000B23AE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 xml:space="preserve">• Built and trained a multi-layer CNN using Conv2D, </w:t>
      </w:r>
      <w:proofErr w:type="spellStart"/>
      <w:r w:rsidRPr="00CD2625">
        <w:rPr>
          <w:sz w:val="20"/>
          <w:szCs w:val="20"/>
        </w:rPr>
        <w:t>MaxPooling</w:t>
      </w:r>
      <w:proofErr w:type="spellEnd"/>
      <w:r w:rsidRPr="00CD2625">
        <w:rPr>
          <w:sz w:val="20"/>
          <w:szCs w:val="20"/>
        </w:rPr>
        <w:t>, and Dense layers</w:t>
      </w:r>
    </w:p>
    <w:p w:rsidR="000B23AE" w:rsidRPr="00CD2625" w:rsidRDefault="000B23AE" w:rsidP="000B23AE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>• Achieved strong accuracy using Adam optimizer and categorical cross-entropy</w:t>
      </w:r>
    </w:p>
    <w:p w:rsidR="000B23AE" w:rsidRPr="00CD2625" w:rsidRDefault="000B23AE" w:rsidP="000B23AE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 xml:space="preserve">• Visualized training results with accuracy/loss graphs using </w:t>
      </w:r>
      <w:proofErr w:type="spellStart"/>
      <w:r w:rsidRPr="00CD2625">
        <w:rPr>
          <w:sz w:val="20"/>
          <w:szCs w:val="20"/>
        </w:rPr>
        <w:t>Matplotlib</w:t>
      </w:r>
      <w:proofErr w:type="spellEnd"/>
      <w:r w:rsidR="00B002D5" w:rsidRPr="00CD2625">
        <w:rPr>
          <w:sz w:val="20"/>
          <w:szCs w:val="20"/>
        </w:rPr>
        <w:t xml:space="preserve"> </w:t>
      </w:r>
    </w:p>
    <w:p w:rsidR="000B23AE" w:rsidRPr="00CD2625" w:rsidRDefault="000B23AE" w:rsidP="00CD2625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CD2625">
        <w:rPr>
          <w:sz w:val="20"/>
          <w:szCs w:val="20"/>
        </w:rPr>
        <w:t>• Evaluated performance using classification report and confusion matrix</w:t>
      </w:r>
    </w:p>
    <w:p w:rsidR="00394A6D" w:rsidRPr="00B002D5" w:rsidRDefault="00B23554" w:rsidP="00B23554">
      <w:pPr>
        <w:pStyle w:val="Heading1"/>
        <w:rPr>
          <w:sz w:val="24"/>
          <w:szCs w:val="24"/>
        </w:rPr>
      </w:pPr>
      <w:r w:rsidRPr="00B002D5">
        <w:rPr>
          <w:sz w:val="24"/>
          <w:szCs w:val="24"/>
        </w:rPr>
        <w:t xml:space="preserve">TECHNICAL </w:t>
      </w:r>
      <w:r w:rsidR="00D350B5" w:rsidRPr="00B002D5">
        <w:rPr>
          <w:sz w:val="24"/>
          <w:szCs w:val="24"/>
        </w:rPr>
        <w:t xml:space="preserve">SKILLS &amp; </w:t>
      </w:r>
      <w:r w:rsidRPr="00B002D5">
        <w:rPr>
          <w:sz w:val="24"/>
          <w:szCs w:val="24"/>
        </w:rPr>
        <w:t>INTERESTS</w:t>
      </w:r>
    </w:p>
    <w:p w:rsidR="00394A6D" w:rsidRPr="00F61D87" w:rsidRDefault="00B23554" w:rsidP="00B2355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F61D87">
        <w:rPr>
          <w:sz w:val="20"/>
          <w:szCs w:val="20"/>
        </w:rPr>
        <w:t>Programming Languages</w:t>
      </w:r>
      <w:r w:rsidR="004902E0">
        <w:rPr>
          <w:sz w:val="20"/>
          <w:szCs w:val="20"/>
        </w:rPr>
        <w:t xml:space="preserve"> and</w:t>
      </w:r>
      <w:r w:rsidR="00800DDA">
        <w:rPr>
          <w:sz w:val="20"/>
          <w:szCs w:val="20"/>
        </w:rPr>
        <w:t xml:space="preserve"> ML</w:t>
      </w:r>
      <w:r w:rsidR="004902E0">
        <w:rPr>
          <w:sz w:val="20"/>
          <w:szCs w:val="20"/>
        </w:rPr>
        <w:t xml:space="preserve"> Libraries</w:t>
      </w:r>
      <w:r w:rsidRPr="00F61D87">
        <w:rPr>
          <w:sz w:val="20"/>
          <w:szCs w:val="20"/>
        </w:rPr>
        <w:t xml:space="preserve"> -  Java, Python, C/C++, </w:t>
      </w:r>
      <w:proofErr w:type="spellStart"/>
      <w:r w:rsidRPr="00F61D87">
        <w:rPr>
          <w:sz w:val="20"/>
          <w:szCs w:val="20"/>
        </w:rPr>
        <w:t>Javascript</w:t>
      </w:r>
      <w:proofErr w:type="spellEnd"/>
      <w:r w:rsidRPr="00F61D87">
        <w:rPr>
          <w:sz w:val="20"/>
          <w:szCs w:val="20"/>
        </w:rPr>
        <w:t>, HTML, CSS</w:t>
      </w:r>
      <w:r w:rsidR="00C620E7" w:rsidRPr="00F61D87">
        <w:rPr>
          <w:sz w:val="20"/>
          <w:szCs w:val="20"/>
        </w:rPr>
        <w:t>, SQL</w:t>
      </w:r>
      <w:r w:rsidR="004902E0">
        <w:rPr>
          <w:sz w:val="20"/>
          <w:szCs w:val="20"/>
        </w:rPr>
        <w:t xml:space="preserve">, </w:t>
      </w:r>
      <w:proofErr w:type="spellStart"/>
      <w:r w:rsidR="004902E0">
        <w:rPr>
          <w:sz w:val="20"/>
          <w:szCs w:val="20"/>
        </w:rPr>
        <w:t>Numpy</w:t>
      </w:r>
      <w:proofErr w:type="spellEnd"/>
      <w:r w:rsidR="004902E0">
        <w:rPr>
          <w:sz w:val="20"/>
          <w:szCs w:val="20"/>
        </w:rPr>
        <w:t>, Pandas</w:t>
      </w:r>
    </w:p>
    <w:p w:rsidR="00B23554" w:rsidRPr="00F61D87" w:rsidRDefault="00F719B8" w:rsidP="00B2355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proofErr w:type="gramStart"/>
      <w:r w:rsidRPr="00F61D87">
        <w:rPr>
          <w:sz w:val="20"/>
          <w:szCs w:val="20"/>
        </w:rPr>
        <w:t>Frameworks  -</w:t>
      </w:r>
      <w:proofErr w:type="gramEnd"/>
      <w:r w:rsidRPr="00F61D87">
        <w:rPr>
          <w:sz w:val="20"/>
          <w:szCs w:val="20"/>
        </w:rPr>
        <w:t xml:space="preserve">  </w:t>
      </w:r>
      <w:proofErr w:type="spellStart"/>
      <w:r w:rsidRPr="00F61D87">
        <w:rPr>
          <w:sz w:val="20"/>
          <w:szCs w:val="20"/>
        </w:rPr>
        <w:t>ReactJS</w:t>
      </w:r>
      <w:proofErr w:type="spellEnd"/>
      <w:r w:rsidR="009F3B8B" w:rsidRPr="00F61D87">
        <w:rPr>
          <w:sz w:val="20"/>
          <w:szCs w:val="20"/>
        </w:rPr>
        <w:t xml:space="preserve">, </w:t>
      </w:r>
      <w:proofErr w:type="spellStart"/>
      <w:r w:rsidR="009F3B8B" w:rsidRPr="00F61D87">
        <w:rPr>
          <w:sz w:val="20"/>
          <w:szCs w:val="20"/>
        </w:rPr>
        <w:t>NodeJS</w:t>
      </w:r>
      <w:proofErr w:type="spellEnd"/>
      <w:r w:rsidR="00C620E7" w:rsidRPr="00F61D87">
        <w:rPr>
          <w:sz w:val="20"/>
          <w:szCs w:val="20"/>
        </w:rPr>
        <w:t xml:space="preserve">, </w:t>
      </w:r>
      <w:proofErr w:type="spellStart"/>
      <w:r w:rsidR="00C620E7" w:rsidRPr="00F61D87">
        <w:rPr>
          <w:sz w:val="20"/>
          <w:szCs w:val="20"/>
        </w:rPr>
        <w:t>Springboot</w:t>
      </w:r>
      <w:proofErr w:type="spellEnd"/>
      <w:r w:rsidR="00C620E7" w:rsidRPr="00F61D87">
        <w:rPr>
          <w:sz w:val="20"/>
          <w:szCs w:val="20"/>
        </w:rPr>
        <w:t>(Beginner)</w:t>
      </w:r>
    </w:p>
    <w:p w:rsidR="00B23554" w:rsidRPr="00F61D87" w:rsidRDefault="00C620E7" w:rsidP="00B2355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F61D87">
        <w:rPr>
          <w:sz w:val="20"/>
          <w:szCs w:val="20"/>
        </w:rPr>
        <w:t xml:space="preserve">Concepts &amp; </w:t>
      </w:r>
      <w:r w:rsidR="00B23554" w:rsidRPr="00F61D87">
        <w:rPr>
          <w:sz w:val="20"/>
          <w:szCs w:val="20"/>
        </w:rPr>
        <w:t>D</w:t>
      </w:r>
      <w:r w:rsidRPr="00F61D87">
        <w:rPr>
          <w:sz w:val="20"/>
          <w:szCs w:val="20"/>
        </w:rPr>
        <w:t xml:space="preserve">atabases-OOP, </w:t>
      </w:r>
      <w:r w:rsidR="00E85629">
        <w:rPr>
          <w:sz w:val="20"/>
          <w:szCs w:val="20"/>
        </w:rPr>
        <w:t xml:space="preserve">SDLC, </w:t>
      </w:r>
      <w:r w:rsidRPr="00F61D87">
        <w:rPr>
          <w:sz w:val="20"/>
          <w:szCs w:val="20"/>
        </w:rPr>
        <w:t xml:space="preserve">DSA, DBMS, </w:t>
      </w:r>
      <w:r w:rsidR="00B23554" w:rsidRPr="00F61D87">
        <w:rPr>
          <w:sz w:val="20"/>
          <w:szCs w:val="20"/>
        </w:rPr>
        <w:t>MongoDB</w:t>
      </w:r>
      <w:r w:rsidR="009F3B8B" w:rsidRPr="00F61D87">
        <w:rPr>
          <w:sz w:val="20"/>
          <w:szCs w:val="20"/>
        </w:rPr>
        <w:t>, MySQL</w:t>
      </w:r>
      <w:r w:rsidRPr="00F61D87">
        <w:rPr>
          <w:sz w:val="20"/>
          <w:szCs w:val="20"/>
        </w:rPr>
        <w:t>, PostgreSQL</w:t>
      </w:r>
    </w:p>
    <w:p w:rsidR="00B23554" w:rsidRPr="00F61D87" w:rsidRDefault="00B23554" w:rsidP="00B2355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F61D87">
        <w:rPr>
          <w:sz w:val="20"/>
          <w:szCs w:val="20"/>
        </w:rPr>
        <w:t xml:space="preserve">Developer Tools- Microsoft VS code, </w:t>
      </w:r>
      <w:proofErr w:type="spellStart"/>
      <w:r w:rsidRPr="00F61D87">
        <w:rPr>
          <w:sz w:val="20"/>
          <w:szCs w:val="20"/>
        </w:rPr>
        <w:t>Github</w:t>
      </w:r>
      <w:proofErr w:type="spellEnd"/>
      <w:r w:rsidRPr="00F61D87">
        <w:rPr>
          <w:sz w:val="20"/>
          <w:szCs w:val="20"/>
        </w:rPr>
        <w:t>, Postman</w:t>
      </w:r>
      <w:r w:rsidR="00C620E7" w:rsidRPr="00F61D87">
        <w:rPr>
          <w:sz w:val="20"/>
          <w:szCs w:val="20"/>
        </w:rPr>
        <w:t xml:space="preserve">, Android Studio, </w:t>
      </w:r>
      <w:proofErr w:type="spellStart"/>
      <w:r w:rsidR="00C620E7" w:rsidRPr="00F61D87">
        <w:rPr>
          <w:sz w:val="20"/>
          <w:szCs w:val="20"/>
        </w:rPr>
        <w:t>Git</w:t>
      </w:r>
      <w:proofErr w:type="spellEnd"/>
      <w:r w:rsidR="00C324E2">
        <w:rPr>
          <w:sz w:val="20"/>
          <w:szCs w:val="20"/>
        </w:rPr>
        <w:t xml:space="preserve">, </w:t>
      </w:r>
      <w:proofErr w:type="spellStart"/>
      <w:r w:rsidR="00C324E2">
        <w:rPr>
          <w:sz w:val="20"/>
          <w:szCs w:val="20"/>
        </w:rPr>
        <w:t>Intellij</w:t>
      </w:r>
      <w:proofErr w:type="spellEnd"/>
    </w:p>
    <w:p w:rsidR="00D507D4" w:rsidRDefault="00D569A5" w:rsidP="00D507D4">
      <w:pPr>
        <w:pStyle w:val="NormalWeb"/>
        <w:rPr>
          <w:rFonts w:eastAsia="Times New Roman"/>
          <w:color w:val="auto"/>
          <w:sz w:val="20"/>
          <w:szCs w:val="20"/>
          <w:lang w:val="en-IN" w:eastAsia="en-IN"/>
        </w:rPr>
      </w:pPr>
      <w:r>
        <w:rPr>
          <w:sz w:val="20"/>
          <w:szCs w:val="20"/>
        </w:rPr>
        <w:lastRenderedPageBreak/>
        <w:t xml:space="preserve">Soft skills- </w:t>
      </w:r>
      <w:r w:rsidR="00B002D5">
        <w:rPr>
          <w:sz w:val="20"/>
          <w:szCs w:val="20"/>
        </w:rPr>
        <w:t>English(Fluent</w:t>
      </w:r>
      <w:proofErr w:type="gramStart"/>
      <w:r w:rsidR="00B002D5">
        <w:rPr>
          <w:sz w:val="20"/>
          <w:szCs w:val="20"/>
        </w:rPr>
        <w:t>),</w:t>
      </w:r>
      <w:r w:rsidR="00B23554" w:rsidRPr="00F61D87">
        <w:rPr>
          <w:sz w:val="20"/>
          <w:szCs w:val="20"/>
        </w:rPr>
        <w:t>Communication</w:t>
      </w:r>
      <w:proofErr w:type="gramEnd"/>
      <w:r w:rsidR="00B23554" w:rsidRPr="00F61D87">
        <w:rPr>
          <w:sz w:val="20"/>
          <w:szCs w:val="20"/>
        </w:rPr>
        <w:t xml:space="preserve">, </w:t>
      </w:r>
      <w:r w:rsidR="00D56E9A">
        <w:rPr>
          <w:sz w:val="20"/>
          <w:szCs w:val="20"/>
        </w:rPr>
        <w:t xml:space="preserve">Analytical Thinking, </w:t>
      </w:r>
      <w:r w:rsidR="00B23554" w:rsidRPr="00F61D87">
        <w:rPr>
          <w:sz w:val="20"/>
          <w:szCs w:val="20"/>
        </w:rPr>
        <w:t>Time-Management, Presentation, Problem Solving</w:t>
      </w:r>
    </w:p>
    <w:p w:rsidR="00394A6D" w:rsidRDefault="00B23554">
      <w:pPr>
        <w:pStyle w:val="Heading2"/>
      </w:pPr>
      <w:r>
        <w:t>Roles and responsibilities</w:t>
      </w:r>
    </w:p>
    <w:p w:rsidR="00B23554" w:rsidRPr="00F61D87" w:rsidRDefault="00B23554" w:rsidP="00B23554">
      <w:pPr>
        <w:pStyle w:val="ListBullet"/>
        <w:numPr>
          <w:ilvl w:val="0"/>
          <w:numId w:val="19"/>
        </w:numPr>
        <w:rPr>
          <w:sz w:val="20"/>
          <w:szCs w:val="20"/>
        </w:rPr>
      </w:pPr>
      <w:r w:rsidRPr="00F61D87">
        <w:rPr>
          <w:sz w:val="20"/>
          <w:szCs w:val="20"/>
        </w:rPr>
        <w:t xml:space="preserve">Class Representative of the </w:t>
      </w:r>
      <w:proofErr w:type="gramStart"/>
      <w:r w:rsidRPr="00F61D87">
        <w:rPr>
          <w:sz w:val="20"/>
          <w:szCs w:val="20"/>
        </w:rPr>
        <w:t>batch  and</w:t>
      </w:r>
      <w:proofErr w:type="gramEnd"/>
      <w:r w:rsidRPr="00F61D87">
        <w:rPr>
          <w:sz w:val="20"/>
          <w:szCs w:val="20"/>
        </w:rPr>
        <w:t xml:space="preserve">  active member of   Women Cell.</w:t>
      </w:r>
    </w:p>
    <w:p w:rsidR="00B23554" w:rsidRPr="00B23554" w:rsidRDefault="00B23554" w:rsidP="00B23554">
      <w:pPr>
        <w:pStyle w:val="ListBullet"/>
        <w:numPr>
          <w:ilvl w:val="0"/>
          <w:numId w:val="0"/>
        </w:numPr>
        <w:rPr>
          <w:b/>
        </w:rPr>
      </w:pPr>
      <w:r w:rsidRPr="00B23554">
        <w:rPr>
          <w:b/>
        </w:rPr>
        <w:t>CERTIFICATIONS</w:t>
      </w:r>
    </w:p>
    <w:p w:rsidR="00B23554" w:rsidRPr="00F61D87" w:rsidRDefault="00B23554" w:rsidP="00B2355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F61D87">
        <w:rPr>
          <w:sz w:val="20"/>
          <w:szCs w:val="20"/>
        </w:rPr>
        <w:t>AWS Academy- AWS Cloud Foundations Course</w:t>
      </w:r>
    </w:p>
    <w:p w:rsidR="00140CBF" w:rsidRPr="00F61D87" w:rsidRDefault="00140CBF" w:rsidP="00B2355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F61D87">
        <w:rPr>
          <w:sz w:val="20"/>
          <w:szCs w:val="20"/>
        </w:rPr>
        <w:t>AWS Academy-AWS Machine Learning Foundations</w:t>
      </w:r>
    </w:p>
    <w:p w:rsidR="00C324E2" w:rsidRDefault="00C324E2" w:rsidP="00C620E7">
      <w:pPr>
        <w:pStyle w:val="ListBullet"/>
        <w:numPr>
          <w:ilvl w:val="0"/>
          <w:numId w:val="0"/>
        </w:numPr>
      </w:pPr>
    </w:p>
    <w:p w:rsidR="002E5325" w:rsidRDefault="002E5325" w:rsidP="002E5325">
      <w:pPr>
        <w:pStyle w:val="ListBullet"/>
        <w:numPr>
          <w:ilvl w:val="0"/>
          <w:numId w:val="0"/>
        </w:numPr>
        <w:ind w:left="360" w:hanging="360"/>
      </w:pPr>
    </w:p>
    <w:p w:rsidR="002E5325" w:rsidRDefault="002E5325" w:rsidP="002E5325">
      <w:pPr>
        <w:pStyle w:val="ListBullet"/>
        <w:numPr>
          <w:ilvl w:val="0"/>
          <w:numId w:val="0"/>
        </w:numPr>
        <w:ind w:left="360" w:hanging="360"/>
      </w:pPr>
    </w:p>
    <w:p w:rsidR="002E5325" w:rsidRDefault="002E5325" w:rsidP="002E5325">
      <w:pPr>
        <w:pStyle w:val="ListBullet"/>
        <w:numPr>
          <w:ilvl w:val="0"/>
          <w:numId w:val="0"/>
        </w:numPr>
        <w:ind w:left="360" w:hanging="360"/>
      </w:pPr>
    </w:p>
    <w:sectPr w:rsidR="002E5325" w:rsidSect="00374627">
      <w:footerReference w:type="default" r:id="rId12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620" w:rsidRDefault="008D7620">
      <w:pPr>
        <w:spacing w:after="0"/>
      </w:pPr>
      <w:r>
        <w:separator/>
      </w:r>
    </w:p>
  </w:endnote>
  <w:endnote w:type="continuationSeparator" w:id="0">
    <w:p w:rsidR="008D7620" w:rsidRDefault="008D76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23AE" w:rsidRDefault="000B23A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58E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620" w:rsidRDefault="008D7620">
      <w:pPr>
        <w:spacing w:after="0"/>
      </w:pPr>
      <w:r>
        <w:separator/>
      </w:r>
    </w:p>
  </w:footnote>
  <w:footnote w:type="continuationSeparator" w:id="0">
    <w:p w:rsidR="008D7620" w:rsidRDefault="008D76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D85D6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09D"/>
    <w:rsid w:val="000A59DC"/>
    <w:rsid w:val="000B23AE"/>
    <w:rsid w:val="000F6420"/>
    <w:rsid w:val="00140CBF"/>
    <w:rsid w:val="001439F7"/>
    <w:rsid w:val="001D7F82"/>
    <w:rsid w:val="002E5325"/>
    <w:rsid w:val="002F60FB"/>
    <w:rsid w:val="00374627"/>
    <w:rsid w:val="00394A6D"/>
    <w:rsid w:val="00396CAD"/>
    <w:rsid w:val="003F19B9"/>
    <w:rsid w:val="00400EDA"/>
    <w:rsid w:val="0044009D"/>
    <w:rsid w:val="00443A53"/>
    <w:rsid w:val="00445C7A"/>
    <w:rsid w:val="004476A1"/>
    <w:rsid w:val="004902E0"/>
    <w:rsid w:val="005114E7"/>
    <w:rsid w:val="005E5E55"/>
    <w:rsid w:val="00616068"/>
    <w:rsid w:val="006758E7"/>
    <w:rsid w:val="0069141F"/>
    <w:rsid w:val="006C2CBB"/>
    <w:rsid w:val="006E401C"/>
    <w:rsid w:val="0077621B"/>
    <w:rsid w:val="007963CE"/>
    <w:rsid w:val="007D00B3"/>
    <w:rsid w:val="007F4E0F"/>
    <w:rsid w:val="00800DDA"/>
    <w:rsid w:val="008916B6"/>
    <w:rsid w:val="008D401C"/>
    <w:rsid w:val="008D7620"/>
    <w:rsid w:val="008E10EB"/>
    <w:rsid w:val="00914B97"/>
    <w:rsid w:val="00923F2B"/>
    <w:rsid w:val="009763C8"/>
    <w:rsid w:val="009F3B8B"/>
    <w:rsid w:val="00A8131A"/>
    <w:rsid w:val="00B002D5"/>
    <w:rsid w:val="00B07C32"/>
    <w:rsid w:val="00B23554"/>
    <w:rsid w:val="00B43959"/>
    <w:rsid w:val="00B769EE"/>
    <w:rsid w:val="00C069E0"/>
    <w:rsid w:val="00C24150"/>
    <w:rsid w:val="00C30296"/>
    <w:rsid w:val="00C324E2"/>
    <w:rsid w:val="00C57E43"/>
    <w:rsid w:val="00C620E7"/>
    <w:rsid w:val="00C72B59"/>
    <w:rsid w:val="00CC75DB"/>
    <w:rsid w:val="00CD2625"/>
    <w:rsid w:val="00D33143"/>
    <w:rsid w:val="00D350B5"/>
    <w:rsid w:val="00D507D4"/>
    <w:rsid w:val="00D55C78"/>
    <w:rsid w:val="00D56207"/>
    <w:rsid w:val="00D569A5"/>
    <w:rsid w:val="00D56E9A"/>
    <w:rsid w:val="00D765AF"/>
    <w:rsid w:val="00DD4208"/>
    <w:rsid w:val="00E45C6E"/>
    <w:rsid w:val="00E85629"/>
    <w:rsid w:val="00EA2B92"/>
    <w:rsid w:val="00F61D87"/>
    <w:rsid w:val="00F719B8"/>
    <w:rsid w:val="00FA3DCC"/>
    <w:rsid w:val="00FC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803E41"/>
  <w15:chartTrackingRefBased/>
  <w15:docId w15:val="{163ADE56-8399-44D4-88D6-CE3099CD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5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in/mansi-parikh-68b65125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u/Mansiparikh_2004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nsi-2004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arikhmansi802@gmail.com|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B86D87A34524D18B7435A3AEEFD3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C9D04-3923-4360-AAEE-338EEEB4783E}"/>
      </w:docPartPr>
      <w:docPartBody>
        <w:p w:rsidR="008C21B7" w:rsidRDefault="008C21B7">
          <w:pPr>
            <w:pStyle w:val="CB86D87A34524D18B7435A3AEEFD3BB3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1B7"/>
    <w:rsid w:val="002E5BB2"/>
    <w:rsid w:val="00306A6D"/>
    <w:rsid w:val="0045462F"/>
    <w:rsid w:val="00477877"/>
    <w:rsid w:val="006E00E8"/>
    <w:rsid w:val="008B1279"/>
    <w:rsid w:val="008C21B7"/>
    <w:rsid w:val="00AC1E9F"/>
    <w:rsid w:val="00CC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17FE0B1E3A4BE3994A215C7381132F">
    <w:name w:val="7317FE0B1E3A4BE3994A215C7381132F"/>
  </w:style>
  <w:style w:type="paragraph" w:customStyle="1" w:styleId="2CFB3F0E5FAB4981B1A3B2DB70998B53">
    <w:name w:val="2CFB3F0E5FAB4981B1A3B2DB70998B53"/>
  </w:style>
  <w:style w:type="paragraph" w:customStyle="1" w:styleId="A33F326E9DEC4AACAC80AD3CA50DA98B">
    <w:name w:val="A33F326E9DEC4AACAC80AD3CA50DA98B"/>
  </w:style>
  <w:style w:type="paragraph" w:customStyle="1" w:styleId="CB5D6913A5F94D9FACA74F3CD08DC38A">
    <w:name w:val="CB5D6913A5F94D9FACA74F3CD08DC38A"/>
  </w:style>
  <w:style w:type="paragraph" w:customStyle="1" w:styleId="2CD8F07DF97C4F3B8E4A6F6599E0B70D">
    <w:name w:val="2CD8F07DF97C4F3B8E4A6F6599E0B70D"/>
  </w:style>
  <w:style w:type="paragraph" w:customStyle="1" w:styleId="7CC3F3C0BF5C4C98B3DE51FBCEAFC9AF">
    <w:name w:val="7CC3F3C0BF5C4C98B3DE51FBCEAFC9AF"/>
  </w:style>
  <w:style w:type="paragraph" w:customStyle="1" w:styleId="D86C4F63DBCC4A28B19D4A010DF820F3">
    <w:name w:val="D86C4F63DBCC4A28B19D4A010DF820F3"/>
  </w:style>
  <w:style w:type="paragraph" w:customStyle="1" w:styleId="CB86D87A34524D18B7435A3AEEFD3BB3">
    <w:name w:val="CB86D87A34524D18B7435A3AEEFD3BB3"/>
  </w:style>
  <w:style w:type="paragraph" w:customStyle="1" w:styleId="C4AF531CEDA64A80B2CED3CFE267A20D">
    <w:name w:val="C4AF531CEDA64A80B2CED3CFE267A20D"/>
  </w:style>
  <w:style w:type="paragraph" w:customStyle="1" w:styleId="777A0DD0B5C04A21BF1CC936109CE439">
    <w:name w:val="777A0DD0B5C04A21BF1CC936109CE439"/>
  </w:style>
  <w:style w:type="paragraph" w:customStyle="1" w:styleId="406AC05FF18643A9AD40CC54BE736ABD">
    <w:name w:val="406AC05FF18643A9AD40CC54BE736ABD"/>
  </w:style>
  <w:style w:type="paragraph" w:customStyle="1" w:styleId="8B8343C635A141EFBBE75F2DA8F91C62">
    <w:name w:val="8B8343C635A141EFBBE75F2DA8F91C62"/>
  </w:style>
  <w:style w:type="paragraph" w:customStyle="1" w:styleId="4599E960A48846EB8A034F23BA380EBE">
    <w:name w:val="4599E960A48846EB8A034F23BA380EBE"/>
  </w:style>
  <w:style w:type="paragraph" w:customStyle="1" w:styleId="188587E3F4E04B7D8931112E276EB824">
    <w:name w:val="188587E3F4E04B7D8931112E276EB824"/>
  </w:style>
  <w:style w:type="paragraph" w:customStyle="1" w:styleId="6B4BE8C67B42426DB0B4C859FA611474">
    <w:name w:val="6B4BE8C67B42426DB0B4C859FA611474"/>
  </w:style>
  <w:style w:type="paragraph" w:customStyle="1" w:styleId="EC76BCD980384F01BC4A751B50DF0BC6">
    <w:name w:val="EC76BCD980384F01BC4A751B50DF0BC6"/>
  </w:style>
  <w:style w:type="paragraph" w:customStyle="1" w:styleId="763F7652230B4C7C95C52C1E1BB2AEAC">
    <w:name w:val="763F7652230B4C7C95C52C1E1BB2AEAC"/>
  </w:style>
  <w:style w:type="paragraph" w:customStyle="1" w:styleId="E3A3FB0722054ABD91913A4512A9798A">
    <w:name w:val="E3A3FB0722054ABD91913A4512A9798A"/>
  </w:style>
  <w:style w:type="paragraph" w:customStyle="1" w:styleId="7E622398BF2E4F8AB61B9C0278DC4E1A">
    <w:name w:val="7E622398BF2E4F8AB61B9C0278DC4E1A"/>
  </w:style>
  <w:style w:type="paragraph" w:customStyle="1" w:styleId="EBE91D1829A54247AA45B0B97BD6CD66">
    <w:name w:val="EBE91D1829A54247AA45B0B97BD6CD66"/>
  </w:style>
  <w:style w:type="paragraph" w:customStyle="1" w:styleId="DBE2A22C6EA84096A9CB41CE433F1BF6">
    <w:name w:val="DBE2A22C6EA84096A9CB41CE433F1BF6"/>
  </w:style>
  <w:style w:type="paragraph" w:customStyle="1" w:styleId="9974FD01AD8B4C64A54E187397978647">
    <w:name w:val="9974FD01AD8B4C64A54E187397978647"/>
  </w:style>
  <w:style w:type="paragraph" w:customStyle="1" w:styleId="90F8E90C02FF478793F5AB329EB5CEFA">
    <w:name w:val="90F8E90C02FF478793F5AB329EB5CEFA"/>
  </w:style>
  <w:style w:type="paragraph" w:customStyle="1" w:styleId="14A8E8E70FDD4974AE12D7C749D48791">
    <w:name w:val="14A8E8E70FDD4974AE12D7C749D48791"/>
  </w:style>
  <w:style w:type="paragraph" w:customStyle="1" w:styleId="000CE409BB7E4C9D96261C829227B696">
    <w:name w:val="000CE409BB7E4C9D96261C829227B696"/>
  </w:style>
  <w:style w:type="paragraph" w:customStyle="1" w:styleId="D4A5560EF2494408A8B8BB657D4AE384">
    <w:name w:val="D4A5560EF2494408A8B8BB657D4AE384"/>
  </w:style>
  <w:style w:type="paragraph" w:customStyle="1" w:styleId="B54D68F76479464580EBAE4E512112BC">
    <w:name w:val="B54D68F76479464580EBAE4E512112BC"/>
  </w:style>
  <w:style w:type="paragraph" w:customStyle="1" w:styleId="FB60F20577AB41C5BF93B04F76133621">
    <w:name w:val="FB60F20577AB41C5BF93B04F76133621"/>
  </w:style>
  <w:style w:type="paragraph" w:customStyle="1" w:styleId="840B8F1D673A4470B22F1892624FD901">
    <w:name w:val="840B8F1D673A4470B22F1892624FD901"/>
  </w:style>
  <w:style w:type="paragraph" w:customStyle="1" w:styleId="1D00346DC5F24DA3A0B5FBBA1C66F613">
    <w:name w:val="1D00346DC5F24DA3A0B5FBBA1C66F613"/>
  </w:style>
  <w:style w:type="paragraph" w:customStyle="1" w:styleId="F9D77B10950D43B9913557CF45D8D709">
    <w:name w:val="F9D77B10950D43B9913557CF45D8D709"/>
  </w:style>
  <w:style w:type="paragraph" w:customStyle="1" w:styleId="DD701FFE49DB48D89C4BFC8D4935E016">
    <w:name w:val="DD701FFE49DB48D89C4BFC8D4935E016"/>
  </w:style>
  <w:style w:type="paragraph" w:customStyle="1" w:styleId="112F2245F13B4A548259E6246E462F97">
    <w:name w:val="112F2245F13B4A548259E6246E462F97"/>
  </w:style>
  <w:style w:type="paragraph" w:customStyle="1" w:styleId="80F0078D02144808A0AF93530664DEA1">
    <w:name w:val="80F0078D02144808A0AF93530664DEA1"/>
  </w:style>
  <w:style w:type="paragraph" w:customStyle="1" w:styleId="C772870944544F1BAC5968736FF7AE10">
    <w:name w:val="C772870944544F1BAC5968736FF7AE10"/>
  </w:style>
  <w:style w:type="paragraph" w:customStyle="1" w:styleId="563B91CDFCFF450E89AE11D0B381DC92">
    <w:name w:val="563B91CDFCFF450E89AE11D0B381DC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40580-F5DA-4A1E-A449-56D801AC9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424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</dc:creator>
  <cp:keywords/>
  <dc:description/>
  <cp:lastModifiedBy>NET</cp:lastModifiedBy>
  <cp:revision>28</cp:revision>
  <cp:lastPrinted>2025-11-28T17:04:00Z</cp:lastPrinted>
  <dcterms:created xsi:type="dcterms:W3CDTF">2025-03-14T15:58:00Z</dcterms:created>
  <dcterms:modified xsi:type="dcterms:W3CDTF">2026-02-16T06:37:00Z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